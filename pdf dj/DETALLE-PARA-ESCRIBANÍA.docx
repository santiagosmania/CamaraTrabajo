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56AD" w:rsidRDefault="00B256AD" w:rsidP="00B256AD">
      <w:pPr>
        <w:pStyle w:val="Ttulo1"/>
        <w:jc w:val="center"/>
        <w:rPr>
          <w:color w:val="000000" w:themeColor="text1"/>
          <w:sz w:val="32"/>
          <w:szCs w:val="32"/>
        </w:rPr>
      </w:pPr>
    </w:p>
    <w:p w:rsidR="00B256AD" w:rsidRDefault="00B256AD" w:rsidP="00B256AD">
      <w:pPr>
        <w:pStyle w:val="Ttulo1"/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DETALLE PARA </w:t>
      </w:r>
      <w:r w:rsidRPr="00571E7B">
        <w:rPr>
          <w:color w:val="000000" w:themeColor="text1"/>
          <w:sz w:val="32"/>
          <w:szCs w:val="32"/>
        </w:rPr>
        <w:t>ESCRIBANÍA</w:t>
      </w:r>
      <w:r>
        <w:rPr>
          <w:color w:val="000000" w:themeColor="text1"/>
          <w:sz w:val="32"/>
          <w:szCs w:val="32"/>
        </w:rPr>
        <w:t>:…………………………………..</w:t>
      </w:r>
    </w:p>
    <w:p w:rsidR="00B256AD" w:rsidRDefault="00B256AD" w:rsidP="00B256AD">
      <w:pPr>
        <w:jc w:val="center"/>
        <w:rPr>
          <w:u w:val="single"/>
        </w:rPr>
      </w:pPr>
    </w:p>
    <w:p w:rsidR="00B256AD" w:rsidRPr="004628A9" w:rsidRDefault="00B256AD" w:rsidP="00B256AD">
      <w:pPr>
        <w:jc w:val="center"/>
        <w:rPr>
          <w:sz w:val="28"/>
          <w:szCs w:val="28"/>
        </w:rPr>
      </w:pPr>
      <w:r w:rsidRPr="004628A9">
        <w:rPr>
          <w:sz w:val="28"/>
          <w:szCs w:val="28"/>
          <w:u w:val="single"/>
        </w:rPr>
        <w:t>DOMINIO:</w:t>
      </w:r>
      <w:r w:rsidRPr="004628A9">
        <w:rPr>
          <w:sz w:val="28"/>
          <w:szCs w:val="28"/>
        </w:rPr>
        <w:t xml:space="preserve"> </w:t>
      </w:r>
      <w:r>
        <w:rPr>
          <w:sz w:val="28"/>
          <w:szCs w:val="28"/>
        </w:rPr>
        <w:t>…………………….</w:t>
      </w:r>
    </w:p>
    <w:p w:rsidR="00B256AD" w:rsidRPr="004628A9" w:rsidRDefault="00B256AD" w:rsidP="00B256AD">
      <w:pPr>
        <w:rPr>
          <w:rFonts w:asciiTheme="majorHAnsi" w:hAnsiTheme="majorHAnsi"/>
        </w:rPr>
      </w:pPr>
      <w:r>
        <w:rPr>
          <w:rFonts w:asciiTheme="majorHAnsi" w:hAnsiTheme="majorHAnsi"/>
          <w:u w:val="single"/>
        </w:rPr>
        <w:t xml:space="preserve">NOMBRE DEL </w:t>
      </w:r>
      <w:r w:rsidRPr="000A1A84">
        <w:rPr>
          <w:rFonts w:asciiTheme="majorHAnsi" w:hAnsiTheme="majorHAnsi"/>
          <w:u w:val="single"/>
        </w:rPr>
        <w:t>VENDEDOR</w:t>
      </w:r>
      <w:r>
        <w:rPr>
          <w:rFonts w:asciiTheme="majorHAnsi" w:hAnsiTheme="majorHAnsi"/>
          <w:u w:val="single"/>
        </w:rPr>
        <w:t>/A</w:t>
      </w:r>
      <w:r w:rsidRPr="000A1A84">
        <w:rPr>
          <w:rFonts w:asciiTheme="majorHAnsi" w:hAnsiTheme="majorHAnsi"/>
        </w:rPr>
        <w:t>:</w:t>
      </w:r>
      <w:r>
        <w:rPr>
          <w:rFonts w:asciiTheme="majorHAnsi" w:hAnsiTheme="majorHAnsi"/>
        </w:rPr>
        <w:t>……………………………………</w:t>
      </w:r>
      <w:r w:rsidRPr="000A1A84">
        <w:rPr>
          <w:rFonts w:asciiTheme="majorHAnsi" w:hAnsiTheme="majorHAnsi"/>
        </w:rPr>
        <w:t xml:space="preserve"> </w:t>
      </w:r>
      <w:r>
        <w:rPr>
          <w:rFonts w:asciiTheme="majorHAnsi" w:hAnsiTheme="majorHAnsi"/>
          <w:b/>
        </w:rPr>
        <w:t xml:space="preserve">  </w:t>
      </w:r>
      <w:r w:rsidRPr="000A1A84">
        <w:rPr>
          <w:rFonts w:asciiTheme="majorHAnsi" w:hAnsiTheme="majorHAnsi"/>
        </w:rPr>
        <w:t>ESTADO CIVIL:</w:t>
      </w:r>
      <w:r>
        <w:rPr>
          <w:rFonts w:asciiTheme="majorHAnsi" w:hAnsiTheme="majorHAnsi"/>
        </w:rPr>
        <w:t>……………………..</w:t>
      </w:r>
      <w:r w:rsidRPr="000A1A84">
        <w:tab/>
      </w:r>
    </w:p>
    <w:p w:rsidR="00B256AD" w:rsidRDefault="00024958" w:rsidP="00B256AD"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899160</wp:posOffset>
                </wp:positionH>
                <wp:positionV relativeFrom="paragraph">
                  <wp:posOffset>110490</wp:posOffset>
                </wp:positionV>
                <wp:extent cx="738505" cy="0"/>
                <wp:effectExtent l="7620" t="58420" r="15875" b="55880"/>
                <wp:wrapNone/>
                <wp:docPr id="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85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A43C8A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70.8pt;margin-top:8.7pt;width:58.1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">
                <v:stroke endarrow="block"/>
              </v:shape>
            </w:pict>
          </mc:Fallback>
        </mc:AlternateContent>
      </w:r>
      <w:r w:rsidR="00B256AD" w:rsidRPr="000A1A84">
        <w:t>FORMULARIO                            ST 08D, ANEXO</w:t>
      </w:r>
      <w:r w:rsidR="00B256AD">
        <w:t>, 04,02, PRENDA ETC</w:t>
      </w:r>
      <w:r w:rsidR="00B256AD" w:rsidRPr="000A1A84">
        <w:t>.-</w:t>
      </w:r>
    </w:p>
    <w:p w:rsidR="00B256AD" w:rsidRPr="00FF3B06" w:rsidRDefault="00024958" w:rsidP="00B256AD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2534920</wp:posOffset>
                </wp:positionH>
                <wp:positionV relativeFrom="paragraph">
                  <wp:posOffset>85725</wp:posOffset>
                </wp:positionV>
                <wp:extent cx="738505" cy="0"/>
                <wp:effectExtent l="5080" t="61595" r="18415" b="52705"/>
                <wp:wrapNone/>
                <wp:docPr id="8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85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100876" id="AutoShape 8" o:spid="_x0000_s1026" type="#_x0000_t32" style="position:absolute;margin-left:199.6pt;margin-top:6.75pt;width:58.1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">
                <v:stroke endarrow="block"/>
              </v:shape>
            </w:pict>
          </mc:Fallback>
        </mc:AlternateContent>
      </w:r>
      <w:r w:rsidR="00B256AD" w:rsidRPr="00FF3B06">
        <w:rPr>
          <w:rFonts w:asciiTheme="majorHAnsi" w:hAnsiTheme="majorHAnsi"/>
          <w:b/>
        </w:rPr>
        <w:t xml:space="preserve"> </w:t>
      </w:r>
      <w:r w:rsidR="00B256AD" w:rsidRPr="000A1A84">
        <w:rPr>
          <w:rFonts w:asciiTheme="majorHAnsi" w:hAnsiTheme="majorHAnsi"/>
          <w:b/>
        </w:rPr>
        <w:t>CÓNYUGE:</w:t>
      </w:r>
      <w:r w:rsidR="00B256AD">
        <w:rPr>
          <w:rFonts w:asciiTheme="majorHAnsi" w:hAnsiTheme="majorHAnsi"/>
          <w:b/>
        </w:rPr>
        <w:t>………………………………………….</w:t>
      </w:r>
      <w:r w:rsidR="00B256AD" w:rsidRPr="000A1A84">
        <w:rPr>
          <w:rFonts w:asciiTheme="majorHAnsi" w:hAnsiTheme="majorHAnsi"/>
          <w:b/>
        </w:rPr>
        <w:t xml:space="preserve">                             08D </w:t>
      </w:r>
    </w:p>
    <w:p w:rsidR="00B256AD" w:rsidRPr="000A1A84" w:rsidRDefault="00B256AD" w:rsidP="00B256AD">
      <w:pPr>
        <w:rPr>
          <w:rFonts w:asciiTheme="majorHAnsi" w:hAnsiTheme="majorHAnsi"/>
          <w:u w:val="single"/>
        </w:rPr>
      </w:pPr>
      <w:r>
        <w:rPr>
          <w:rFonts w:asciiTheme="majorHAnsi" w:hAnsiTheme="majorHAnsi"/>
          <w:u w:val="single"/>
        </w:rPr>
        <w:t>NOMBRE DEL COMPRADOR/A</w:t>
      </w:r>
      <w:r w:rsidRPr="000A1A84">
        <w:rPr>
          <w:rFonts w:asciiTheme="majorHAnsi" w:hAnsiTheme="majorHAnsi"/>
          <w:u w:val="single"/>
        </w:rPr>
        <w:t>:</w:t>
      </w:r>
      <w:r>
        <w:rPr>
          <w:rFonts w:asciiTheme="majorHAnsi" w:hAnsiTheme="majorHAnsi"/>
          <w:u w:val="single"/>
        </w:rPr>
        <w:t xml:space="preserve"> </w:t>
      </w:r>
    </w:p>
    <w:p w:rsidR="00B256AD" w:rsidRDefault="00024958" w:rsidP="00B256AD"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1326515</wp:posOffset>
                </wp:positionH>
                <wp:positionV relativeFrom="paragraph">
                  <wp:posOffset>99695</wp:posOffset>
                </wp:positionV>
                <wp:extent cx="616585" cy="635"/>
                <wp:effectExtent l="6350" t="58420" r="15240" b="55245"/>
                <wp:wrapNone/>
                <wp:docPr id="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5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9B960" id="AutoShape 2" o:spid="_x0000_s1026" type="#_x0000_t32" style="position:absolute;margin-left:104.45pt;margin-top:7.85pt;width:48.55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">
                <v:stroke endarrow="block"/>
              </v:shape>
            </w:pict>
          </mc:Fallback>
        </mc:AlternateContent>
      </w:r>
      <w:r w:rsidR="00B256AD">
        <w:t xml:space="preserve"> …………………………………</w:t>
      </w:r>
      <w:r w:rsidR="00B256AD" w:rsidRPr="000A1A84">
        <w:t xml:space="preserve">                       DNI CERTIFICADO, 08D , ANEXO </w:t>
      </w:r>
      <w:r w:rsidR="00B256AD">
        <w:t>,Y DDJJ AUTORIZADO</w:t>
      </w:r>
    </w:p>
    <w:p w:rsidR="00B256AD" w:rsidRDefault="00B256AD" w:rsidP="00B256AD">
      <w:pPr>
        <w:jc w:val="center"/>
        <w:rPr>
          <w:b/>
          <w:sz w:val="28"/>
          <w:szCs w:val="28"/>
          <w:u w:val="single"/>
        </w:rPr>
      </w:pPr>
      <w:r w:rsidRPr="004628A9">
        <w:rPr>
          <w:b/>
          <w:sz w:val="28"/>
          <w:szCs w:val="28"/>
          <w:u w:val="single"/>
        </w:rPr>
        <w:t>DOMINIO:</w:t>
      </w:r>
      <w:r w:rsidRPr="00FF3B06">
        <w:rPr>
          <w:b/>
          <w:sz w:val="28"/>
          <w:szCs w:val="28"/>
        </w:rPr>
        <w:t xml:space="preserve"> ………………….</w:t>
      </w:r>
    </w:p>
    <w:p w:rsidR="00B256AD" w:rsidRPr="000A1A84" w:rsidRDefault="00B256AD" w:rsidP="00B256AD">
      <w:pPr>
        <w:jc w:val="center"/>
        <w:rPr>
          <w:rFonts w:asciiTheme="majorHAnsi" w:hAnsiTheme="majorHAnsi"/>
        </w:rPr>
      </w:pPr>
      <w:r w:rsidRPr="000A1A84">
        <w:rPr>
          <w:rFonts w:asciiTheme="majorHAnsi" w:hAnsiTheme="majorHAnsi"/>
          <w:u w:val="single"/>
        </w:rPr>
        <w:t>VENDEDOR</w:t>
      </w:r>
      <w:r w:rsidRPr="000A1A84">
        <w:rPr>
          <w:rFonts w:asciiTheme="majorHAnsi" w:hAnsiTheme="majorHAnsi"/>
        </w:rPr>
        <w:t xml:space="preserve">: </w:t>
      </w:r>
      <w:r>
        <w:rPr>
          <w:rFonts w:asciiTheme="majorHAnsi" w:hAnsiTheme="majorHAnsi"/>
          <w:b/>
        </w:rPr>
        <w:t xml:space="preserve">……………………………… </w:t>
      </w:r>
      <w:r w:rsidRPr="000A1A84">
        <w:rPr>
          <w:rFonts w:asciiTheme="majorHAnsi" w:hAnsiTheme="majorHAnsi"/>
        </w:rPr>
        <w:t xml:space="preserve">ESTADO CIVIL: </w:t>
      </w:r>
      <w:r>
        <w:rPr>
          <w:rFonts w:asciiTheme="majorHAnsi" w:hAnsiTheme="majorHAnsi"/>
        </w:rPr>
        <w:t>………………………..</w:t>
      </w:r>
    </w:p>
    <w:p w:rsidR="00B256AD" w:rsidRDefault="00024958" w:rsidP="00B256AD"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899160</wp:posOffset>
                </wp:positionH>
                <wp:positionV relativeFrom="paragraph">
                  <wp:posOffset>110490</wp:posOffset>
                </wp:positionV>
                <wp:extent cx="738505" cy="0"/>
                <wp:effectExtent l="7620" t="55880" r="15875" b="58420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85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540756" id="AutoShape 4" o:spid="_x0000_s1026" type="#_x0000_t32" style="position:absolute;margin-left:70.8pt;margin-top:8.7pt;width:58.1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">
                <v:stroke endarrow="block"/>
              </v:shape>
            </w:pict>
          </mc:Fallback>
        </mc:AlternateContent>
      </w:r>
      <w:r w:rsidR="00B256AD" w:rsidRPr="000A1A84">
        <w:t>FORMULARIO                            ST 08D, ANEXO.-</w:t>
      </w:r>
    </w:p>
    <w:p w:rsidR="00B256AD" w:rsidRPr="000A1A84" w:rsidRDefault="00024958" w:rsidP="00B256AD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2534920</wp:posOffset>
                </wp:positionH>
                <wp:positionV relativeFrom="paragraph">
                  <wp:posOffset>85725</wp:posOffset>
                </wp:positionV>
                <wp:extent cx="738505" cy="0"/>
                <wp:effectExtent l="5080" t="59055" r="18415" b="55245"/>
                <wp:wrapNone/>
                <wp:docPr id="5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85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75A33" id="AutoShape 9" o:spid="_x0000_s1026" type="#_x0000_t32" style="position:absolute;margin-left:199.6pt;margin-top:6.75pt;width:58.1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">
                <v:stroke endarrow="block"/>
              </v:shape>
            </w:pict>
          </mc:Fallback>
        </mc:AlternateContent>
      </w:r>
      <w:r w:rsidR="00B256AD" w:rsidRPr="00FF3B06">
        <w:rPr>
          <w:rFonts w:asciiTheme="majorHAnsi" w:hAnsiTheme="majorHAnsi"/>
          <w:b/>
        </w:rPr>
        <w:t xml:space="preserve"> </w:t>
      </w:r>
      <w:r w:rsidR="00B256AD" w:rsidRPr="000A1A84">
        <w:rPr>
          <w:rFonts w:asciiTheme="majorHAnsi" w:hAnsiTheme="majorHAnsi"/>
          <w:b/>
        </w:rPr>
        <w:t>CÓNYUGE:</w:t>
      </w:r>
      <w:r w:rsidR="00B256AD">
        <w:rPr>
          <w:rFonts w:asciiTheme="majorHAnsi" w:hAnsiTheme="majorHAnsi"/>
          <w:b/>
        </w:rPr>
        <w:t>………………………………………….</w:t>
      </w:r>
      <w:r w:rsidR="00B256AD" w:rsidRPr="000A1A84">
        <w:rPr>
          <w:rFonts w:asciiTheme="majorHAnsi" w:hAnsiTheme="majorHAnsi"/>
          <w:b/>
        </w:rPr>
        <w:t xml:space="preserve">                             08D </w:t>
      </w:r>
    </w:p>
    <w:p w:rsidR="00B256AD" w:rsidRPr="000A1A84" w:rsidRDefault="00B256AD" w:rsidP="00B256AD">
      <w:pPr>
        <w:rPr>
          <w:rFonts w:asciiTheme="majorHAnsi" w:hAnsiTheme="majorHAnsi"/>
          <w:u w:val="single"/>
        </w:rPr>
      </w:pPr>
      <w:r w:rsidRPr="000A1A84">
        <w:rPr>
          <w:rFonts w:asciiTheme="majorHAnsi" w:hAnsiTheme="majorHAnsi"/>
          <w:u w:val="single"/>
        </w:rPr>
        <w:t>COMPRADORA:</w:t>
      </w:r>
    </w:p>
    <w:p w:rsidR="00B256AD" w:rsidRPr="000A1A84" w:rsidRDefault="00024958" w:rsidP="00B256AD"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1326515</wp:posOffset>
                </wp:positionH>
                <wp:positionV relativeFrom="paragraph">
                  <wp:posOffset>100330</wp:posOffset>
                </wp:positionV>
                <wp:extent cx="616585" cy="635"/>
                <wp:effectExtent l="6350" t="56515" r="15240" b="5715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5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9075F1" id="AutoShape 5" o:spid="_x0000_s1026" type="#_x0000_t32" style="position:absolute;margin-left:104.45pt;margin-top:7.9pt;width:48.55pt;height: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">
                <v:stroke endarrow="block"/>
              </v:shape>
            </w:pict>
          </mc:Fallback>
        </mc:AlternateContent>
      </w:r>
      <w:r w:rsidR="00B256AD">
        <w:t xml:space="preserve">  ………………………………                         </w:t>
      </w:r>
      <w:r w:rsidR="00B256AD" w:rsidRPr="000A1A84">
        <w:t xml:space="preserve"> DNI CERTIFICADO, 08D, ANEXO ,Y  AUTORIZADO</w:t>
      </w:r>
    </w:p>
    <w:p w:rsidR="00B256AD" w:rsidRPr="00FF3B06" w:rsidRDefault="00B256AD" w:rsidP="00B256AD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  <w:r w:rsidRPr="00FF3B06">
        <w:rPr>
          <w:rFonts w:asciiTheme="majorHAnsi" w:hAnsiTheme="majorHAnsi"/>
          <w:b/>
          <w:sz w:val="28"/>
          <w:szCs w:val="28"/>
          <w:u w:val="single"/>
        </w:rPr>
        <w:t>DOMINIO:</w:t>
      </w:r>
      <w:r w:rsidRPr="00FF3B06">
        <w:rPr>
          <w:rFonts w:asciiTheme="majorHAnsi" w:hAnsiTheme="majorHAnsi"/>
          <w:b/>
          <w:sz w:val="28"/>
          <w:szCs w:val="28"/>
        </w:rPr>
        <w:t>………………….</w:t>
      </w:r>
    </w:p>
    <w:p w:rsidR="00B256AD" w:rsidRPr="004628A9" w:rsidRDefault="00B256AD" w:rsidP="00B256AD">
      <w:pPr>
        <w:rPr>
          <w:rFonts w:asciiTheme="majorHAnsi" w:hAnsiTheme="majorHAnsi"/>
          <w:b/>
        </w:rPr>
      </w:pPr>
      <w:r w:rsidRPr="000A1A84">
        <w:rPr>
          <w:rFonts w:asciiTheme="majorHAnsi" w:hAnsiTheme="majorHAnsi"/>
          <w:b/>
          <w:u w:val="single"/>
        </w:rPr>
        <w:t>VENDEDOR</w:t>
      </w:r>
      <w:r w:rsidRPr="000A1A84">
        <w:rPr>
          <w:rFonts w:asciiTheme="majorHAnsi" w:hAnsiTheme="majorHAnsi"/>
          <w:b/>
        </w:rPr>
        <w:t>:</w:t>
      </w:r>
      <w:r>
        <w:rPr>
          <w:rFonts w:asciiTheme="majorHAnsi" w:hAnsiTheme="majorHAnsi"/>
          <w:b/>
        </w:rPr>
        <w:t>………………………………</w:t>
      </w:r>
      <w:r w:rsidRPr="000A1A84">
        <w:rPr>
          <w:rFonts w:asciiTheme="majorHAnsi" w:hAnsiTheme="majorHAnsi"/>
          <w:b/>
        </w:rPr>
        <w:t xml:space="preserve">, </w:t>
      </w:r>
      <w:r>
        <w:rPr>
          <w:rFonts w:asciiTheme="majorHAnsi" w:hAnsiTheme="majorHAnsi"/>
          <w:b/>
        </w:rPr>
        <w:t xml:space="preserve"> ESTADO CIVIL: ……………………..</w:t>
      </w:r>
      <w:r w:rsidRPr="000A1A84">
        <w:rPr>
          <w:b/>
        </w:rPr>
        <w:tab/>
      </w:r>
    </w:p>
    <w:p w:rsidR="00B256AD" w:rsidRPr="00FF3B06" w:rsidRDefault="00024958" w:rsidP="00B256AD">
      <w:pPr>
        <w:tabs>
          <w:tab w:val="left" w:pos="5617"/>
        </w:tabs>
        <w:rPr>
          <w:b/>
        </w:rPr>
      </w:pPr>
      <w:r>
        <w:rPr>
          <w:b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1637665</wp:posOffset>
                </wp:positionH>
                <wp:positionV relativeFrom="paragraph">
                  <wp:posOffset>110490</wp:posOffset>
                </wp:positionV>
                <wp:extent cx="738505" cy="0"/>
                <wp:effectExtent l="12700" t="52705" r="20320" b="61595"/>
                <wp:wrapNone/>
                <wp:docPr id="3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85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40DF35" id="AutoShape 6" o:spid="_x0000_s1026" type="#_x0000_t32" style="position:absolute;margin-left:128.95pt;margin-top:8.7pt;width:58.1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">
                <v:stroke endarrow="block"/>
              </v:shape>
            </w:pict>
          </mc:Fallback>
        </mc:AlternateContent>
      </w:r>
      <w:r w:rsidR="00B256AD">
        <w:rPr>
          <w:rFonts w:asciiTheme="majorHAnsi" w:hAnsiTheme="majorHAnsi"/>
          <w:b/>
        </w:rPr>
        <w:t xml:space="preserve">                       </w:t>
      </w:r>
      <w:r w:rsidR="00B256AD" w:rsidRPr="00FF3B06">
        <w:rPr>
          <w:rFonts w:asciiTheme="majorHAnsi" w:hAnsiTheme="majorHAnsi"/>
          <w:b/>
        </w:rPr>
        <w:t xml:space="preserve"> </w:t>
      </w:r>
      <w:r w:rsidR="00B256AD" w:rsidRPr="00FF3B06">
        <w:rPr>
          <w:b/>
        </w:rPr>
        <w:t>FORMULARIO                               ST 08D,  ANEXO.-</w:t>
      </w:r>
    </w:p>
    <w:p w:rsidR="00B256AD" w:rsidRPr="000A1A84" w:rsidRDefault="00024958" w:rsidP="00B256AD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2534920</wp:posOffset>
                </wp:positionH>
                <wp:positionV relativeFrom="paragraph">
                  <wp:posOffset>85725</wp:posOffset>
                </wp:positionV>
                <wp:extent cx="738505" cy="0"/>
                <wp:effectExtent l="5080" t="55880" r="18415" b="58420"/>
                <wp:wrapNone/>
                <wp:docPr id="2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85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1F72F1" id="AutoShape 7" o:spid="_x0000_s1026" type="#_x0000_t32" style="position:absolute;margin-left:199.6pt;margin-top:6.75pt;width:58.1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">
                <v:stroke endarrow="block"/>
              </v:shape>
            </w:pict>
          </mc:Fallback>
        </mc:AlternateContent>
      </w:r>
      <w:r w:rsidR="00B256AD" w:rsidRPr="00FF3B06">
        <w:rPr>
          <w:rFonts w:asciiTheme="majorHAnsi" w:hAnsiTheme="majorHAnsi"/>
          <w:b/>
        </w:rPr>
        <w:t xml:space="preserve"> </w:t>
      </w:r>
      <w:r w:rsidR="00B256AD" w:rsidRPr="000A1A84">
        <w:rPr>
          <w:rFonts w:asciiTheme="majorHAnsi" w:hAnsiTheme="majorHAnsi"/>
          <w:b/>
        </w:rPr>
        <w:t>CÓNYUGE:</w:t>
      </w:r>
      <w:r w:rsidR="00B256AD">
        <w:rPr>
          <w:rFonts w:asciiTheme="majorHAnsi" w:hAnsiTheme="majorHAnsi"/>
          <w:b/>
        </w:rPr>
        <w:t>………………………………………….</w:t>
      </w:r>
      <w:r w:rsidR="00B256AD" w:rsidRPr="000A1A84">
        <w:rPr>
          <w:rFonts w:asciiTheme="majorHAnsi" w:hAnsiTheme="majorHAnsi"/>
          <w:b/>
        </w:rPr>
        <w:t xml:space="preserve"> </w:t>
      </w:r>
      <w:r w:rsidR="00B256AD">
        <w:rPr>
          <w:rFonts w:asciiTheme="majorHAnsi" w:hAnsiTheme="majorHAnsi"/>
          <w:b/>
        </w:rPr>
        <w:t xml:space="preserve">                            08D………………</w:t>
      </w:r>
    </w:p>
    <w:p w:rsidR="00B256AD" w:rsidRPr="000A1A84" w:rsidRDefault="00B256AD" w:rsidP="00B256AD">
      <w:pPr>
        <w:rPr>
          <w:rFonts w:asciiTheme="majorHAnsi" w:hAnsiTheme="majorHAnsi"/>
          <w:u w:val="single"/>
        </w:rPr>
      </w:pPr>
      <w:r w:rsidRPr="000A1A84">
        <w:rPr>
          <w:rFonts w:asciiTheme="majorHAnsi" w:hAnsiTheme="majorHAnsi"/>
          <w:u w:val="single"/>
        </w:rPr>
        <w:t>COMPRADORA:</w:t>
      </w:r>
    </w:p>
    <w:p w:rsidR="00B256AD" w:rsidRPr="000A1A84" w:rsidRDefault="00024958" w:rsidP="00B256AD"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1326515</wp:posOffset>
                </wp:positionH>
                <wp:positionV relativeFrom="paragraph">
                  <wp:posOffset>100330</wp:posOffset>
                </wp:positionV>
                <wp:extent cx="616585" cy="635"/>
                <wp:effectExtent l="6350" t="53340" r="15240" b="60325"/>
                <wp:wrapNone/>
                <wp:docPr id="1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5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98392D" id="AutoShape 10" o:spid="_x0000_s1026" type="#_x0000_t32" style="position:absolute;margin-left:104.45pt;margin-top:7.9pt;width:48.55pt;height: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">
                <v:stroke endarrow="block"/>
              </v:shape>
            </w:pict>
          </mc:Fallback>
        </mc:AlternateContent>
      </w:r>
      <w:r w:rsidR="00B256AD">
        <w:t xml:space="preserve">  ………………………………                         </w:t>
      </w:r>
      <w:r w:rsidR="00B256AD" w:rsidRPr="000A1A84">
        <w:t xml:space="preserve"> DNI CERTIFICADO, 08D, ANEXO ,Y  AUTORIZADO</w:t>
      </w:r>
    </w:p>
    <w:p w:rsidR="00B256AD" w:rsidRPr="004628A9" w:rsidRDefault="00B256AD" w:rsidP="00B256AD">
      <w:pPr>
        <w:tabs>
          <w:tab w:val="left" w:pos="5617"/>
        </w:tabs>
        <w:rPr>
          <w:b/>
        </w:rPr>
      </w:pPr>
    </w:p>
    <w:p w:rsidR="00B256AD" w:rsidRDefault="00B256AD" w:rsidP="00B256A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MANDATARIO:</w:t>
      </w:r>
      <w:r w:rsidRPr="00B256AD">
        <w:rPr>
          <w:sz w:val="28"/>
          <w:szCs w:val="28"/>
        </w:rPr>
        <w:t>…………………………………………………………………………………………</w:t>
      </w:r>
    </w:p>
    <w:p w:rsidR="00B256AD" w:rsidRDefault="00B256AD" w:rsidP="00B256A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TELÉFONO:</w:t>
      </w:r>
      <w:r w:rsidRPr="00B256AD">
        <w:rPr>
          <w:sz w:val="28"/>
          <w:szCs w:val="28"/>
        </w:rPr>
        <w:t>………………………………………………………………………………………………</w:t>
      </w:r>
    </w:p>
    <w:p w:rsidR="00123D67" w:rsidRDefault="00B256AD">
      <w:r>
        <w:rPr>
          <w:sz w:val="28"/>
          <w:szCs w:val="28"/>
          <w:u w:val="single"/>
        </w:rPr>
        <w:t>DIRECCION:</w:t>
      </w:r>
      <w:r w:rsidRPr="00B256AD">
        <w:rPr>
          <w:sz w:val="28"/>
          <w:szCs w:val="28"/>
        </w:rPr>
        <w:t>……………………………………………………………………………………………..</w:t>
      </w:r>
      <w:bookmarkStart w:id="0" w:name="_GoBack"/>
      <w:bookmarkEnd w:id="0"/>
    </w:p>
    <w:sectPr w:rsidR="00123D67" w:rsidSect="00123D67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1F4D" w:rsidRDefault="00B31F4D" w:rsidP="00B256AD">
      <w:pPr>
        <w:spacing w:after="0" w:line="240" w:lineRule="auto"/>
      </w:pPr>
      <w:r>
        <w:separator/>
      </w:r>
    </w:p>
  </w:endnote>
  <w:endnote w:type="continuationSeparator" w:id="0">
    <w:p w:rsidR="00B31F4D" w:rsidRDefault="00B31F4D" w:rsidP="00B25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5322864-651B-431E-9D57-CB944465A792}"/>
    <w:embedBold r:id="rId2" w:subsetted="1" w:fontKey="{3FD03CFE-46AB-48C3-A7B1-A59DD8AE267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subsetted="1" w:fontKey="{7404A657-3B8F-4D8B-A6F0-AEC0D60D6D4A}"/>
    <w:embedBold r:id="rId4" w:subsetted="1" w:fontKey="{F303AE6E-5448-4314-9F6F-B76D3A13288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56AD" w:rsidRDefault="00B256AD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56AD" w:rsidRDefault="00B256AD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56AD" w:rsidRDefault="00B256A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1F4D" w:rsidRDefault="00B31F4D" w:rsidP="00B256AD">
      <w:pPr>
        <w:spacing w:after="0" w:line="240" w:lineRule="auto"/>
      </w:pPr>
      <w:r>
        <w:separator/>
      </w:r>
    </w:p>
  </w:footnote>
  <w:footnote w:type="continuationSeparator" w:id="0">
    <w:p w:rsidR="00B31F4D" w:rsidRDefault="00B31F4D" w:rsidP="00B25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56AD" w:rsidRDefault="00B31F4D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79870" o:spid="_x0000_s2050" type="#_x0000_t75" style="position:absolute;margin-left:0;margin-top:0;width:425.15pt;height:425.15pt;z-index:-251655168;mso-position-horizontal:center;mso-position-horizontal-relative:margin;mso-position-vertical:center;mso-position-vertical-relative:margin" o:allowincell="f">
          <v:imagedata r:id="rId1" o:title="logo nuevo camar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56AD" w:rsidRDefault="00B31F4D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79871" o:spid="_x0000_s2051" type="#_x0000_t75" style="position:absolute;margin-left:0;margin-top:0;width:425.15pt;height:425.15pt;z-index:-251654144;mso-position-horizontal:center;mso-position-horizontal-relative:margin;mso-position-vertical:center;mso-position-vertical-relative:margin" o:allowincell="f">
          <v:imagedata r:id="rId1" o:title="logo nuevo camara" gain="19661f" blacklevel="22938f"/>
          <w10:wrap anchorx="margin" anchory="margin"/>
        </v:shape>
      </w:pict>
    </w:r>
    <w:r w:rsidR="00B256AD" w:rsidRPr="00B256AD">
      <w:rPr>
        <w:noProof/>
        <w:lang w:val="es-AR" w:eastAsia="es-AR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posOffset>-179705</wp:posOffset>
          </wp:positionH>
          <wp:positionV relativeFrom="paragraph">
            <wp:posOffset>77470</wp:posOffset>
          </wp:positionV>
          <wp:extent cx="1084580" cy="897890"/>
          <wp:effectExtent l="19050" t="0" r="1270" b="0"/>
          <wp:wrapThrough wrapText="bothSides">
            <wp:wrapPolygon edited="0">
              <wp:start x="-379" y="0"/>
              <wp:lineTo x="-379" y="21081"/>
              <wp:lineTo x="21625" y="21081"/>
              <wp:lineTo x="21625" y="0"/>
              <wp:lineTo x="-379" y="0"/>
            </wp:wrapPolygon>
          </wp:wrapThrough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abrimos_2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4580" cy="8978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56AD" w:rsidRDefault="00B31F4D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79869" o:spid="_x0000_s2049" type="#_x0000_t75" style="position:absolute;margin-left:0;margin-top:0;width:425.15pt;height:425.15pt;z-index:-251656192;mso-position-horizontal:center;mso-position-horizontal-relative:margin;mso-position-vertical:center;mso-position-vertical-relative:margin" o:allowincell="f">
          <v:imagedata r:id="rId1" o:title="logo nuevo camara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saveSubsetFonts/>
  <w:attachedTemplate r:id="rId1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958"/>
    <w:rsid w:val="00024958"/>
    <w:rsid w:val="00123D67"/>
    <w:rsid w:val="0054342F"/>
    <w:rsid w:val="00B256AD"/>
    <w:rsid w:val="00B31F4D"/>
    <w:rsid w:val="00C45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,"/>
  <w15:docId w15:val="{AC379B5D-067D-478E-A3BE-AB6816873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56AD"/>
  </w:style>
  <w:style w:type="paragraph" w:styleId="Ttulo1">
    <w:name w:val="heading 1"/>
    <w:basedOn w:val="Normal"/>
    <w:next w:val="Normal"/>
    <w:link w:val="Ttulo1Car"/>
    <w:uiPriority w:val="9"/>
    <w:qFormat/>
    <w:rsid w:val="00B256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256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semiHidden/>
    <w:unhideWhenUsed/>
    <w:rsid w:val="00B256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256AD"/>
  </w:style>
  <w:style w:type="paragraph" w:styleId="Piedepgina">
    <w:name w:val="footer"/>
    <w:basedOn w:val="Normal"/>
    <w:link w:val="PiedepginaCar"/>
    <w:uiPriority w:val="99"/>
    <w:semiHidden/>
    <w:unhideWhenUsed/>
    <w:rsid w:val="00B256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256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saveSmartTagsAsXml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ownloads\DETALLE%20PARA%20ESCRIBAN&#205;A%20CON%20LOGO%20DE%20LA%20CAMARA%20(1).do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DETALLE PARA ESCRIBANÍA CON LOGO DE LA CAMARA (1)</Template>
  <TotalTime>3</TotalTime>
  <Pages>1</Pages>
  <Words>169</Words>
  <Characters>934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Usuario</cp:lastModifiedBy>
  <cp:revision>1</cp:revision>
  <cp:lastPrinted>2022-04-14T16:17:00Z</cp:lastPrinted>
  <dcterms:created xsi:type="dcterms:W3CDTF">2022-05-09T15:43:00Z</dcterms:created>
  <dcterms:modified xsi:type="dcterms:W3CDTF">2022-05-09T15:46:00Z</dcterms:modified>
</cp:coreProperties>
</file>